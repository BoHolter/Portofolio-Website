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501"/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844144" w:rsidRPr="00212A28" w14:paraId="0307A40C" w14:textId="77777777" w:rsidTr="00844144">
        <w:trPr>
          <w:trHeight w:val="4410"/>
        </w:trPr>
        <w:tc>
          <w:tcPr>
            <w:tcW w:w="3600" w:type="dxa"/>
            <w:vAlign w:val="bottom"/>
          </w:tcPr>
          <w:p w14:paraId="6C31BCEF" w14:textId="77777777" w:rsidR="00844144" w:rsidRDefault="00844144" w:rsidP="00844144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B64CE7" wp14:editId="204DA54B">
                  <wp:simplePos x="0" y="0"/>
                  <wp:positionH relativeFrom="margin">
                    <wp:posOffset>-27305</wp:posOffset>
                  </wp:positionH>
                  <wp:positionV relativeFrom="page">
                    <wp:posOffset>16510</wp:posOffset>
                  </wp:positionV>
                  <wp:extent cx="1837690" cy="2745740"/>
                  <wp:effectExtent l="0" t="0" r="0" b="0"/>
                  <wp:wrapNone/>
                  <wp:docPr id="2" name="Afbeelding 2" descr="Afbeelding met Menselijk gezicht, persoon, glimlach, Kin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fbeelding 2" descr="Afbeelding met Menselijk gezicht, persoon, glimlach, Kin&#10;&#10;Door AI gegenereerde inhoud is mogelijk onjuis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274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29FB3C" w14:textId="77777777" w:rsidR="00844144" w:rsidRDefault="00844144" w:rsidP="00844144">
            <w:pPr>
              <w:tabs>
                <w:tab w:val="left" w:pos="990"/>
              </w:tabs>
              <w:jc w:val="center"/>
              <w:rPr>
                <w:noProof/>
              </w:rPr>
            </w:pPr>
          </w:p>
          <w:p w14:paraId="2498018B" w14:textId="77777777" w:rsidR="00844144" w:rsidRDefault="00844144" w:rsidP="00844144">
            <w:pPr>
              <w:tabs>
                <w:tab w:val="left" w:pos="990"/>
              </w:tabs>
              <w:jc w:val="center"/>
            </w:pPr>
          </w:p>
          <w:p w14:paraId="767FF5AE" w14:textId="77777777" w:rsidR="00844144" w:rsidRPr="008817CB" w:rsidRDefault="00844144" w:rsidP="00844144"/>
          <w:p w14:paraId="2600F94B" w14:textId="77777777" w:rsidR="00844144" w:rsidRPr="008817CB" w:rsidRDefault="00844144" w:rsidP="00844144"/>
          <w:p w14:paraId="0E686713" w14:textId="77777777" w:rsidR="00844144" w:rsidRPr="008817CB" w:rsidRDefault="00844144" w:rsidP="00844144"/>
          <w:p w14:paraId="5646F98D" w14:textId="77777777" w:rsidR="00844144" w:rsidRPr="008817CB" w:rsidRDefault="00844144" w:rsidP="00844144"/>
          <w:p w14:paraId="7BE07228" w14:textId="77777777" w:rsidR="00844144" w:rsidRPr="008817CB" w:rsidRDefault="00844144" w:rsidP="00844144"/>
          <w:p w14:paraId="6C8863DC" w14:textId="77777777" w:rsidR="00844144" w:rsidRPr="008817CB" w:rsidRDefault="00844144" w:rsidP="00844144"/>
          <w:p w14:paraId="476BEE86" w14:textId="77777777" w:rsidR="00844144" w:rsidRPr="008817CB" w:rsidRDefault="00844144" w:rsidP="00844144"/>
          <w:p w14:paraId="12AA7169" w14:textId="77777777" w:rsidR="00844144" w:rsidRPr="008817CB" w:rsidRDefault="00844144" w:rsidP="00844144"/>
          <w:p w14:paraId="2FCD7DBF" w14:textId="77777777" w:rsidR="00844144" w:rsidRPr="008817CB" w:rsidRDefault="00844144" w:rsidP="00844144"/>
        </w:tc>
        <w:tc>
          <w:tcPr>
            <w:tcW w:w="720" w:type="dxa"/>
          </w:tcPr>
          <w:p w14:paraId="795DCF7E" w14:textId="77777777" w:rsidR="00844144" w:rsidRPr="00212A28" w:rsidRDefault="00844144" w:rsidP="00844144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EEDFD13" w14:textId="77777777" w:rsidR="00844144" w:rsidRDefault="00844144" w:rsidP="00844144">
            <w:pPr>
              <w:pStyle w:val="Titel"/>
            </w:pPr>
            <w:r>
              <w:t xml:space="preserve">Bo </w:t>
            </w:r>
          </w:p>
          <w:p w14:paraId="2B1295C0" w14:textId="77777777" w:rsidR="00844144" w:rsidRPr="00212A28" w:rsidRDefault="00844144" w:rsidP="00844144">
            <w:pPr>
              <w:pStyle w:val="Titel"/>
            </w:pPr>
            <w:r>
              <w:t>Holter</w:t>
            </w:r>
          </w:p>
        </w:tc>
      </w:tr>
      <w:tr w:rsidR="00844144" w:rsidRPr="00B70A48" w14:paraId="7FBEFB29" w14:textId="77777777" w:rsidTr="00844144">
        <w:tc>
          <w:tcPr>
            <w:tcW w:w="3600" w:type="dxa"/>
          </w:tcPr>
          <w:sdt>
            <w:sdtPr>
              <w:id w:val="-1711873194"/>
              <w:placeholder>
                <w:docPart w:val="96415BD2F63B402C82F9AFE7E72168F9"/>
              </w:placeholder>
              <w:temporary/>
              <w:showingPlcHdr/>
              <w15:appearance w15:val="hidden"/>
            </w:sdtPr>
            <w:sdtEndPr/>
            <w:sdtContent>
              <w:p w14:paraId="572D03CD" w14:textId="77777777" w:rsidR="00844144" w:rsidRPr="00212A28" w:rsidRDefault="00844144" w:rsidP="00844144">
                <w:pPr>
                  <w:pStyle w:val="Kop3"/>
                </w:pPr>
                <w:r w:rsidRPr="00212A28">
                  <w:rPr>
                    <w:lang w:bidi="nl-NL"/>
                  </w:rPr>
                  <w:t>Profiel</w:t>
                </w:r>
              </w:p>
            </w:sdtContent>
          </w:sdt>
          <w:p w14:paraId="74F7A617" w14:textId="52CBC8B8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Geboortedatum: 28-7-2006</w:t>
            </w:r>
          </w:p>
          <w:p w14:paraId="64973BD5" w14:textId="76E477E6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Geboorteplaats: Amersfoort</w:t>
            </w:r>
          </w:p>
          <w:p w14:paraId="18DF4D9F" w14:textId="54689892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Nationaliteit : Nederlands</w:t>
            </w:r>
            <w:r w:rsidR="002B4639">
              <w:rPr>
                <w:sz w:val="22"/>
              </w:rPr>
              <w:t>ch</w:t>
            </w:r>
            <w:r w:rsidRPr="00B70A48">
              <w:rPr>
                <w:sz w:val="22"/>
              </w:rPr>
              <w:t>e</w:t>
            </w:r>
          </w:p>
          <w:p w14:paraId="49B18E2D" w14:textId="77777777" w:rsidR="00844144" w:rsidRDefault="00844144" w:rsidP="00844144"/>
          <w:p w14:paraId="3BA81DC7" w14:textId="77777777" w:rsidR="00844144" w:rsidRDefault="00844144" w:rsidP="00844144"/>
          <w:p w14:paraId="3B8B356F" w14:textId="77777777" w:rsidR="00844144" w:rsidRDefault="00844144" w:rsidP="00844144">
            <w:pPr>
              <w:pStyle w:val="Kop3"/>
              <w:rPr>
                <w:rFonts w:eastAsiaTheme="minorHAnsi" w:cstheme="minorBidi"/>
                <w:color w:val="auto"/>
                <w:szCs w:val="22"/>
              </w:rPr>
            </w:pPr>
            <w:r>
              <w:t>EigenSchapen</w:t>
            </w:r>
          </w:p>
          <w:p w14:paraId="215D7A6A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Leren</w:t>
            </w:r>
          </w:p>
          <w:p w14:paraId="1A2E068F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Flexibiliteit</w:t>
            </w:r>
          </w:p>
          <w:p w14:paraId="72BE4B73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Creativiteit</w:t>
            </w:r>
          </w:p>
          <w:p w14:paraId="09618121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Overtuigingskracht</w:t>
            </w:r>
          </w:p>
          <w:p w14:paraId="7CA37652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Klantgerichtheid</w:t>
            </w:r>
          </w:p>
          <w:p w14:paraId="25FF35DB" w14:textId="77777777" w:rsidR="00D31AE7" w:rsidRPr="00D31AE7" w:rsidRDefault="00D31AE7" w:rsidP="00D31AE7">
            <w:pPr>
              <w:rPr>
                <w:sz w:val="22"/>
              </w:rPr>
            </w:pPr>
            <w:r w:rsidRPr="00D31AE7">
              <w:rPr>
                <w:sz w:val="22"/>
              </w:rPr>
              <w:t>Samenwerking</w:t>
            </w:r>
          </w:p>
          <w:p w14:paraId="3F1EBAEF" w14:textId="161AB725" w:rsidR="00844144" w:rsidRPr="00D31AE7" w:rsidRDefault="00D31AE7" w:rsidP="00844144">
            <w:pPr>
              <w:rPr>
                <w:sz w:val="22"/>
              </w:rPr>
            </w:pPr>
            <w:r w:rsidRPr="00D31AE7">
              <w:rPr>
                <w:sz w:val="22"/>
              </w:rPr>
              <w:t>Verbale Communicatie</w:t>
            </w:r>
          </w:p>
          <w:sdt>
            <w:sdtPr>
              <w:id w:val="-1954003311"/>
              <w:placeholder>
                <w:docPart w:val="F4DBAB1CE1B6416CAB63FBDA6EB68C4B"/>
              </w:placeholder>
              <w:temporary/>
              <w:showingPlcHdr/>
              <w15:appearance w15:val="hidden"/>
            </w:sdtPr>
            <w:sdtEndPr/>
            <w:sdtContent>
              <w:p w14:paraId="18F6291C" w14:textId="77777777" w:rsidR="00844144" w:rsidRPr="00212A28" w:rsidRDefault="00844144" w:rsidP="00844144">
                <w:pPr>
                  <w:pStyle w:val="Kop3"/>
                </w:pPr>
                <w:r w:rsidRPr="00212A28">
                  <w:rPr>
                    <w:lang w:bidi="nl-NL"/>
                  </w:rPr>
                  <w:t>Contact</w:t>
                </w:r>
              </w:p>
            </w:sdtContent>
          </w:sdt>
          <w:sdt>
            <w:sdtPr>
              <w:rPr>
                <w:sz w:val="22"/>
              </w:rPr>
              <w:id w:val="1111563247"/>
              <w:placeholder>
                <w:docPart w:val="D70B8EF0B3D44B90BE806D445D29ADA6"/>
              </w:placeholder>
              <w:temporary/>
              <w:showingPlcHdr/>
              <w15:appearance w15:val="hidden"/>
            </w:sdtPr>
            <w:sdtEndPr/>
            <w:sdtContent>
              <w:p w14:paraId="3693D92F" w14:textId="77777777" w:rsidR="00844144" w:rsidRPr="00B70A48" w:rsidRDefault="00844144" w:rsidP="00844144">
                <w:pPr>
                  <w:rPr>
                    <w:sz w:val="22"/>
                  </w:rPr>
                </w:pPr>
                <w:r w:rsidRPr="00B70A48">
                  <w:rPr>
                    <w:sz w:val="22"/>
                    <w:lang w:bidi="nl-NL"/>
                  </w:rPr>
                  <w:t>TELEFOON:</w:t>
                </w:r>
              </w:p>
            </w:sdtContent>
          </w:sdt>
          <w:p w14:paraId="60FFBAE3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06-44611158</w:t>
            </w:r>
          </w:p>
          <w:p w14:paraId="4DB175FF" w14:textId="77777777" w:rsidR="00844144" w:rsidRPr="00B70A48" w:rsidRDefault="00844144" w:rsidP="00844144">
            <w:pPr>
              <w:rPr>
                <w:sz w:val="22"/>
              </w:rPr>
            </w:pPr>
          </w:p>
          <w:p w14:paraId="2C08A82E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Adres:</w:t>
            </w:r>
          </w:p>
          <w:p w14:paraId="6328BFCE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 xml:space="preserve">Heerenveenpad 15 </w:t>
            </w:r>
          </w:p>
          <w:p w14:paraId="2D532C89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1324CB Almere Stad</w:t>
            </w:r>
          </w:p>
          <w:p w14:paraId="6AE0506B" w14:textId="77777777" w:rsidR="00844144" w:rsidRPr="00B70A48" w:rsidRDefault="00844144" w:rsidP="00844144">
            <w:pPr>
              <w:rPr>
                <w:sz w:val="22"/>
              </w:rPr>
            </w:pPr>
          </w:p>
          <w:sdt>
            <w:sdtPr>
              <w:rPr>
                <w:sz w:val="22"/>
              </w:rPr>
              <w:id w:val="-240260293"/>
              <w:placeholder>
                <w:docPart w:val="1750FAEC802845D893D0FE0F0CBF96D8"/>
              </w:placeholder>
              <w:temporary/>
              <w:showingPlcHdr/>
              <w15:appearance w15:val="hidden"/>
            </w:sdtPr>
            <w:sdtEndPr/>
            <w:sdtContent>
              <w:p w14:paraId="3A7A121B" w14:textId="77777777" w:rsidR="00844144" w:rsidRPr="00B70A48" w:rsidRDefault="00844144" w:rsidP="00844144">
                <w:pPr>
                  <w:rPr>
                    <w:sz w:val="22"/>
                  </w:rPr>
                </w:pPr>
                <w:r w:rsidRPr="00B70A48">
                  <w:rPr>
                    <w:sz w:val="22"/>
                    <w:lang w:bidi="nl-NL"/>
                  </w:rPr>
                  <w:t>E-MAIL:</w:t>
                </w:r>
              </w:p>
            </w:sdtContent>
          </w:sdt>
          <w:p w14:paraId="78156BC0" w14:textId="77777777" w:rsidR="00844144" w:rsidRPr="00B70A48" w:rsidRDefault="00844144" w:rsidP="00844144">
            <w:pPr>
              <w:rPr>
                <w:sz w:val="22"/>
              </w:rPr>
            </w:pPr>
            <w:hyperlink r:id="rId11" w:history="1">
              <w:r w:rsidRPr="00B70A48">
                <w:rPr>
                  <w:rStyle w:val="Hyperlink"/>
                  <w:sz w:val="22"/>
                </w:rPr>
                <w:t>boholter9@gmail.com</w:t>
              </w:r>
            </w:hyperlink>
          </w:p>
          <w:sdt>
            <w:sdtPr>
              <w:id w:val="-1444214663"/>
              <w:placeholder>
                <w:docPart w:val="B4EFCE95EE084225A2D75A440AFC44FC"/>
              </w:placeholder>
              <w:temporary/>
              <w:showingPlcHdr/>
              <w15:appearance w15:val="hidden"/>
            </w:sdtPr>
            <w:sdtEndPr/>
            <w:sdtContent>
              <w:p w14:paraId="68D38BB3" w14:textId="77777777" w:rsidR="00844144" w:rsidRPr="00844144" w:rsidRDefault="00844144" w:rsidP="00844144">
                <w:pPr>
                  <w:pStyle w:val="Kop3"/>
                </w:pPr>
                <w:r w:rsidRPr="00844144">
                  <w:rPr>
                    <w:lang w:bidi="nl-NL"/>
                  </w:rPr>
                  <w:t>Hobbies</w:t>
                </w:r>
              </w:p>
            </w:sdtContent>
          </w:sdt>
          <w:p w14:paraId="16A3420C" w14:textId="77777777" w:rsidR="00844144" w:rsidRPr="0071247B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Gamen</w:t>
            </w:r>
          </w:p>
          <w:p w14:paraId="10298F0B" w14:textId="77777777" w:rsidR="00844144" w:rsidRPr="0071247B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Dieren</w:t>
            </w:r>
          </w:p>
          <w:p w14:paraId="256153D1" w14:textId="77777777" w:rsidR="00844144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>Gymen</w:t>
            </w:r>
          </w:p>
          <w:p w14:paraId="21D942F5" w14:textId="77777777" w:rsidR="00844144" w:rsidRDefault="00844144" w:rsidP="00844144">
            <w:pPr>
              <w:rPr>
                <w:sz w:val="22"/>
              </w:rPr>
            </w:pPr>
          </w:p>
          <w:p w14:paraId="26EA762A" w14:textId="77777777" w:rsidR="00844144" w:rsidRDefault="00844144" w:rsidP="00844144">
            <w:pPr>
              <w:rPr>
                <w:sz w:val="22"/>
              </w:rPr>
            </w:pPr>
          </w:p>
          <w:p w14:paraId="0BC3F5D7" w14:textId="77777777" w:rsidR="00844144" w:rsidRPr="00B70A48" w:rsidRDefault="00844144" w:rsidP="00844144">
            <w:pPr>
              <w:rPr>
                <w:sz w:val="22"/>
                <w:lang w:val="en-US"/>
              </w:rPr>
            </w:pPr>
          </w:p>
          <w:p w14:paraId="77BADEA4" w14:textId="77777777" w:rsidR="00844144" w:rsidRPr="0065790E" w:rsidRDefault="00844144" w:rsidP="00844144">
            <w:pPr>
              <w:rPr>
                <w:lang w:val="en-US"/>
              </w:rPr>
            </w:pPr>
          </w:p>
        </w:tc>
        <w:tc>
          <w:tcPr>
            <w:tcW w:w="720" w:type="dxa"/>
          </w:tcPr>
          <w:p w14:paraId="56FC39DB" w14:textId="77777777" w:rsidR="00844144" w:rsidRPr="0065790E" w:rsidRDefault="00844144" w:rsidP="00844144">
            <w:pPr>
              <w:tabs>
                <w:tab w:val="left" w:pos="990"/>
              </w:tabs>
              <w:rPr>
                <w:lang w:val="en-US"/>
              </w:rPr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9A22F8B7A681481EA52190417DDF6736"/>
              </w:placeholder>
              <w:temporary/>
              <w:showingPlcHdr/>
              <w15:appearance w15:val="hidden"/>
            </w:sdtPr>
            <w:sdtEndPr/>
            <w:sdtContent>
              <w:p w14:paraId="25445F33" w14:textId="77777777" w:rsidR="00844144" w:rsidRPr="00844144" w:rsidRDefault="00844144" w:rsidP="00844144">
                <w:pPr>
                  <w:pStyle w:val="Kop2"/>
                  <w:rPr>
                    <w:lang w:val="en-US"/>
                  </w:rPr>
                </w:pPr>
                <w:r w:rsidRPr="00844144">
                  <w:rPr>
                    <w:lang w:val="en-US" w:bidi="nl-NL"/>
                  </w:rPr>
                  <w:t>OPLEIDING</w:t>
                </w:r>
              </w:p>
            </w:sdtContent>
          </w:sdt>
          <w:p w14:paraId="4B04FCCC" w14:textId="77777777" w:rsidR="00844144" w:rsidRPr="00B70A48" w:rsidRDefault="00844144" w:rsidP="00844144">
            <w:pPr>
              <w:pStyle w:val="Kop4"/>
              <w:rPr>
                <w:sz w:val="22"/>
                <w:lang w:val="en-US"/>
              </w:rPr>
            </w:pPr>
            <w:r w:rsidRPr="00B70A48">
              <w:rPr>
                <w:sz w:val="22"/>
                <w:lang w:val="en-US"/>
              </w:rPr>
              <w:t xml:space="preserve">Software/Game Development ROC Almere Buiten </w:t>
            </w:r>
          </w:p>
          <w:p w14:paraId="3F351897" w14:textId="4EB0F764" w:rsidR="0082483C" w:rsidRDefault="00844144" w:rsidP="0082483C">
            <w:pPr>
              <w:pStyle w:val="Datum"/>
              <w:rPr>
                <w:sz w:val="22"/>
              </w:rPr>
            </w:pPr>
            <w:r w:rsidRPr="00B70A48">
              <w:rPr>
                <w:sz w:val="22"/>
              </w:rPr>
              <w:t>2023</w:t>
            </w:r>
            <w:r w:rsidRPr="00B70A48">
              <w:rPr>
                <w:sz w:val="22"/>
                <w:lang w:bidi="nl-NL"/>
              </w:rPr>
              <w:t xml:space="preserve"> </w:t>
            </w:r>
            <w:r w:rsidR="0082483C">
              <w:rPr>
                <w:sz w:val="22"/>
                <w:lang w:bidi="nl-NL"/>
              </w:rPr>
              <w:t>–</w:t>
            </w:r>
            <w:r w:rsidRPr="00B70A48">
              <w:rPr>
                <w:sz w:val="22"/>
                <w:lang w:bidi="nl-NL"/>
              </w:rPr>
              <w:t xml:space="preserve"> </w:t>
            </w:r>
            <w:r w:rsidRPr="00B70A48">
              <w:rPr>
                <w:sz w:val="22"/>
              </w:rPr>
              <w:t>heden</w:t>
            </w:r>
          </w:p>
          <w:p w14:paraId="3D2F3D23" w14:textId="1E6C1FC0" w:rsidR="00F0446E" w:rsidRPr="005C350E" w:rsidRDefault="005C350E" w:rsidP="00F0446E">
            <w:pPr>
              <w:rPr>
                <w:sz w:val="22"/>
              </w:rPr>
            </w:pPr>
            <w:r w:rsidRPr="005C350E">
              <w:rPr>
                <w:sz w:val="22"/>
              </w:rPr>
              <w:t>Gewerkt met</w:t>
            </w:r>
            <w:r>
              <w:rPr>
                <w:sz w:val="22"/>
              </w:rPr>
              <w:t xml:space="preserve"> </w:t>
            </w:r>
            <w:r w:rsidR="00F44654">
              <w:rPr>
                <w:sz w:val="22"/>
              </w:rPr>
              <w:t>processing, unity, C#, C++, en HTML</w:t>
            </w:r>
          </w:p>
          <w:p w14:paraId="4E1E71D8" w14:textId="77777777" w:rsidR="0082483C" w:rsidRPr="005C350E" w:rsidRDefault="0082483C" w:rsidP="0082483C">
            <w:pPr>
              <w:rPr>
                <w:sz w:val="22"/>
              </w:rPr>
            </w:pPr>
          </w:p>
          <w:p w14:paraId="75A29610" w14:textId="2BEEC4D4" w:rsidR="00844144" w:rsidRPr="005C350E" w:rsidRDefault="00844144" w:rsidP="00844144">
            <w:pPr>
              <w:rPr>
                <w:sz w:val="22"/>
              </w:rPr>
            </w:pPr>
          </w:p>
          <w:p w14:paraId="7963ECEE" w14:textId="77777777" w:rsidR="00844144" w:rsidRPr="00B70A48" w:rsidRDefault="00844144" w:rsidP="00844144">
            <w:pPr>
              <w:pStyle w:val="Kop4"/>
              <w:rPr>
                <w:sz w:val="22"/>
              </w:rPr>
            </w:pPr>
            <w:r w:rsidRPr="00B70A48">
              <w:rPr>
                <w:sz w:val="22"/>
              </w:rPr>
              <w:t xml:space="preserve">Helenparkhurst </w:t>
            </w:r>
          </w:p>
          <w:p w14:paraId="098566D1" w14:textId="77777777" w:rsidR="00844144" w:rsidRPr="00B70A48" w:rsidRDefault="00844144" w:rsidP="00844144">
            <w:pPr>
              <w:pStyle w:val="Datum"/>
              <w:rPr>
                <w:sz w:val="22"/>
              </w:rPr>
            </w:pPr>
            <w:r w:rsidRPr="00B70A48">
              <w:rPr>
                <w:sz w:val="22"/>
              </w:rPr>
              <w:t>2019</w:t>
            </w:r>
            <w:r w:rsidRPr="00B70A48">
              <w:rPr>
                <w:sz w:val="22"/>
                <w:lang w:bidi="nl-NL"/>
              </w:rPr>
              <w:t xml:space="preserve"> - </w:t>
            </w:r>
            <w:r w:rsidRPr="00B70A48">
              <w:rPr>
                <w:sz w:val="22"/>
              </w:rPr>
              <w:t>2023</w:t>
            </w:r>
          </w:p>
          <w:p w14:paraId="5DC6193F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sz w:val="22"/>
              </w:rPr>
              <w:t xml:space="preserve">Keuzepakket: Economie, Geschiedenis, Maatschappij, Nederlands, Engels, Tekenen, Aardrijkskunde, Duits.    </w:t>
            </w:r>
          </w:p>
          <w:p w14:paraId="13C35E01" w14:textId="77777777" w:rsidR="00844144" w:rsidRPr="00212A28" w:rsidRDefault="00844144" w:rsidP="00844144"/>
          <w:sdt>
            <w:sdtPr>
              <w:id w:val="1001553383"/>
              <w:placeholder>
                <w:docPart w:val="D41F992B389C4EE1BC6D6B0DE4437615"/>
              </w:placeholder>
              <w:temporary/>
              <w:showingPlcHdr/>
              <w15:appearance w15:val="hidden"/>
            </w:sdtPr>
            <w:sdtEndPr/>
            <w:sdtContent>
              <w:p w14:paraId="48FA1737" w14:textId="77777777" w:rsidR="00844144" w:rsidRPr="00212A28" w:rsidRDefault="00844144" w:rsidP="00844144">
                <w:pPr>
                  <w:pStyle w:val="Kop2"/>
                </w:pPr>
                <w:r w:rsidRPr="00212A28">
                  <w:rPr>
                    <w:lang w:bidi="nl-NL"/>
                  </w:rPr>
                  <w:t>WERKERVARING</w:t>
                </w:r>
              </w:p>
            </w:sdtContent>
          </w:sdt>
          <w:p w14:paraId="3D59846E" w14:textId="77777777" w:rsidR="00844144" w:rsidRPr="00B70A48" w:rsidRDefault="00844144" w:rsidP="00844144">
            <w:pPr>
              <w:pStyle w:val="Kop4"/>
              <w:rPr>
                <w:bCs/>
                <w:sz w:val="22"/>
              </w:rPr>
            </w:pPr>
            <w:r w:rsidRPr="00B70A48">
              <w:rPr>
                <w:sz w:val="22"/>
              </w:rPr>
              <w:t>Vomar Voordeel Markt</w:t>
            </w:r>
            <w:r w:rsidRPr="00B70A48">
              <w:rPr>
                <w:sz w:val="22"/>
                <w:lang w:bidi="nl-NL"/>
              </w:rPr>
              <w:t xml:space="preserve"> </w:t>
            </w:r>
            <w:r w:rsidRPr="00B70A48">
              <w:rPr>
                <w:sz w:val="22"/>
              </w:rPr>
              <w:t>Vulploeg Medewerker</w:t>
            </w:r>
          </w:p>
          <w:p w14:paraId="2E3A3592" w14:textId="77777777" w:rsidR="00844144" w:rsidRPr="00B70A48" w:rsidRDefault="00844144" w:rsidP="00844144">
            <w:pPr>
              <w:pStyle w:val="Datum"/>
              <w:rPr>
                <w:sz w:val="22"/>
              </w:rPr>
            </w:pPr>
            <w:r w:rsidRPr="00B70A48">
              <w:rPr>
                <w:sz w:val="22"/>
              </w:rPr>
              <w:t>2022</w:t>
            </w:r>
            <w:r w:rsidRPr="00B70A48">
              <w:rPr>
                <w:sz w:val="22"/>
                <w:lang w:bidi="nl-NL"/>
              </w:rPr>
              <w:t xml:space="preserve"> - </w:t>
            </w:r>
            <w:r w:rsidRPr="00B70A48">
              <w:rPr>
                <w:sz w:val="22"/>
              </w:rPr>
              <w:t>Heden</w:t>
            </w:r>
          </w:p>
          <w:p w14:paraId="0A25F211" w14:textId="2BE9C97E" w:rsidR="00844144" w:rsidRPr="00B70A48" w:rsidRDefault="00FF3BF1" w:rsidP="00844144">
            <w:pPr>
              <w:rPr>
                <w:sz w:val="22"/>
              </w:rPr>
            </w:pPr>
            <w:r>
              <w:rPr>
                <w:sz w:val="22"/>
                <w:lang w:bidi="nl-NL"/>
              </w:rPr>
              <w:t xml:space="preserve">Schappen vullen bij Vomar Litratuurwijk </w:t>
            </w:r>
            <w:r w:rsidR="00331C02">
              <w:rPr>
                <w:sz w:val="22"/>
                <w:lang w:bidi="nl-NL"/>
              </w:rPr>
              <w:t xml:space="preserve">op dinsdag, vrijdag, zaterdag en zondag </w:t>
            </w:r>
          </w:p>
          <w:p w14:paraId="6CC42959" w14:textId="77777777" w:rsidR="00844144" w:rsidRPr="00B70A48" w:rsidRDefault="00844144" w:rsidP="00844144">
            <w:pPr>
              <w:pStyle w:val="Kop4"/>
              <w:rPr>
                <w:sz w:val="22"/>
              </w:rPr>
            </w:pPr>
          </w:p>
          <w:p w14:paraId="3C733DDC" w14:textId="77777777" w:rsidR="00844144" w:rsidRPr="00B70A48" w:rsidRDefault="00844144" w:rsidP="00844144">
            <w:pPr>
              <w:pStyle w:val="Kop4"/>
              <w:rPr>
                <w:bCs/>
                <w:sz w:val="22"/>
              </w:rPr>
            </w:pPr>
            <w:r w:rsidRPr="00B70A48">
              <w:rPr>
                <w:sz w:val="22"/>
              </w:rPr>
              <w:t>Spotta</w:t>
            </w:r>
            <w:r w:rsidRPr="00B70A48">
              <w:rPr>
                <w:sz w:val="22"/>
                <w:lang w:bidi="nl-NL"/>
              </w:rPr>
              <w:t xml:space="preserve"> </w:t>
            </w:r>
            <w:r w:rsidRPr="00B70A48">
              <w:rPr>
                <w:sz w:val="22"/>
              </w:rPr>
              <w:t>Krantenbezorger</w:t>
            </w:r>
          </w:p>
          <w:p w14:paraId="2C18E495" w14:textId="77777777" w:rsidR="00844144" w:rsidRPr="00B70A48" w:rsidRDefault="00844144" w:rsidP="00844144">
            <w:pPr>
              <w:pStyle w:val="Datum"/>
              <w:rPr>
                <w:sz w:val="22"/>
              </w:rPr>
            </w:pPr>
            <w:r w:rsidRPr="00B70A48">
              <w:rPr>
                <w:sz w:val="22"/>
              </w:rPr>
              <w:t>2021</w:t>
            </w:r>
            <w:r w:rsidRPr="00B70A48">
              <w:rPr>
                <w:sz w:val="22"/>
                <w:lang w:bidi="nl-NL"/>
              </w:rPr>
              <w:t xml:space="preserve"> - </w:t>
            </w:r>
            <w:r w:rsidRPr="00B70A48">
              <w:rPr>
                <w:sz w:val="22"/>
              </w:rPr>
              <w:t>2022</w:t>
            </w:r>
          </w:p>
          <w:p w14:paraId="520602CB" w14:textId="30ABE380" w:rsidR="00844144" w:rsidRPr="00212A28" w:rsidRDefault="0071247B" w:rsidP="00844144">
            <w:r>
              <w:rPr>
                <w:sz w:val="22"/>
              </w:rPr>
              <w:t xml:space="preserve">Kranten bezorgen aan mensen die het willen </w:t>
            </w:r>
            <w:r w:rsidR="00FF3BF1">
              <w:rPr>
                <w:sz w:val="22"/>
              </w:rPr>
              <w:t>in Almere Centrum</w:t>
            </w:r>
            <w:r w:rsidR="00844144" w:rsidRPr="00212A28">
              <w:rPr>
                <w:lang w:bidi="nl-NL"/>
              </w:rPr>
              <w:t xml:space="preserve"> </w:t>
            </w:r>
          </w:p>
          <w:sdt>
            <w:sdtPr>
              <w:id w:val="1669594239"/>
              <w:placeholder>
                <w:docPart w:val="8CEBB57BD3B64DF58617888108B1E18D"/>
              </w:placeholder>
              <w:temporary/>
              <w:showingPlcHdr/>
              <w15:appearance w15:val="hidden"/>
            </w:sdtPr>
            <w:sdtEndPr/>
            <w:sdtContent>
              <w:p w14:paraId="4BA5F758" w14:textId="77777777" w:rsidR="00844144" w:rsidRPr="00212A28" w:rsidRDefault="00844144" w:rsidP="00844144">
                <w:pPr>
                  <w:pStyle w:val="Kop2"/>
                </w:pPr>
                <w:r w:rsidRPr="00212A28">
                  <w:rPr>
                    <w:rStyle w:val="Kop2Char"/>
                    <w:b/>
                    <w:lang w:bidi="nl-NL"/>
                  </w:rPr>
                  <w:t>VAARDIGHEDEN</w:t>
                </w:r>
              </w:p>
            </w:sdtContent>
          </w:sdt>
          <w:p w14:paraId="390EBD64" w14:textId="77777777" w:rsidR="00844144" w:rsidRPr="00B70A48" w:rsidRDefault="00844144" w:rsidP="00844144">
            <w:pPr>
              <w:rPr>
                <w:b/>
                <w:bCs/>
                <w:sz w:val="22"/>
              </w:rPr>
            </w:pPr>
            <w:r w:rsidRPr="00B70A48">
              <w:rPr>
                <w:b/>
                <w:bCs/>
                <w:sz w:val="22"/>
              </w:rPr>
              <w:t xml:space="preserve">C# : </w:t>
            </w:r>
            <w:r w:rsidRPr="00B70A48">
              <w:rPr>
                <w:sz w:val="22"/>
              </w:rPr>
              <w:t>Algemene Kennis</w:t>
            </w:r>
          </w:p>
          <w:p w14:paraId="058477AE" w14:textId="77777777" w:rsidR="00844144" w:rsidRPr="00B70A48" w:rsidRDefault="00844144" w:rsidP="00844144">
            <w:pPr>
              <w:rPr>
                <w:b/>
                <w:bCs/>
                <w:sz w:val="22"/>
              </w:rPr>
            </w:pPr>
            <w:r w:rsidRPr="00B70A48">
              <w:rPr>
                <w:b/>
                <w:bCs/>
                <w:sz w:val="22"/>
              </w:rPr>
              <w:t xml:space="preserve">C++ : </w:t>
            </w:r>
            <w:r w:rsidRPr="00B70A48">
              <w:rPr>
                <w:sz w:val="22"/>
              </w:rPr>
              <w:t>Algemene Kennis</w:t>
            </w:r>
          </w:p>
          <w:p w14:paraId="45EFF33A" w14:textId="77777777" w:rsidR="00844144" w:rsidRPr="00B70A48" w:rsidRDefault="00844144" w:rsidP="00844144">
            <w:pPr>
              <w:rPr>
                <w:sz w:val="22"/>
              </w:rPr>
            </w:pPr>
            <w:r w:rsidRPr="00B70A48">
              <w:rPr>
                <w:b/>
                <w:bCs/>
                <w:sz w:val="22"/>
              </w:rPr>
              <w:t xml:space="preserve">Unity : </w:t>
            </w:r>
            <w:r w:rsidRPr="00B70A48">
              <w:rPr>
                <w:sz w:val="22"/>
              </w:rPr>
              <w:t>Algemene kennis</w:t>
            </w:r>
          </w:p>
          <w:p w14:paraId="2152C792" w14:textId="77777777" w:rsidR="00844144" w:rsidRPr="00B70A48" w:rsidRDefault="00844144" w:rsidP="00844144">
            <w:r w:rsidRPr="00B70A48">
              <w:rPr>
                <w:b/>
                <w:bCs/>
                <w:sz w:val="22"/>
              </w:rPr>
              <w:t xml:space="preserve">HTML : </w:t>
            </w:r>
            <w:r w:rsidRPr="00B70A48">
              <w:rPr>
                <w:sz w:val="22"/>
              </w:rPr>
              <w:t>Basis Kennis</w:t>
            </w:r>
          </w:p>
        </w:tc>
      </w:tr>
    </w:tbl>
    <w:p w14:paraId="6B43D942" w14:textId="77777777" w:rsidR="008817CB" w:rsidRPr="00B70A48" w:rsidRDefault="008817CB" w:rsidP="008817CB">
      <w:pPr>
        <w:tabs>
          <w:tab w:val="left" w:pos="990"/>
        </w:tabs>
      </w:pPr>
    </w:p>
    <w:sectPr w:rsidR="008817CB" w:rsidRPr="00B70A48" w:rsidSect="002D3CA3"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B190" w14:textId="77777777" w:rsidR="008C168A" w:rsidRDefault="008C168A" w:rsidP="000C45FF">
      <w:r>
        <w:separator/>
      </w:r>
    </w:p>
  </w:endnote>
  <w:endnote w:type="continuationSeparator" w:id="0">
    <w:p w14:paraId="054064E3" w14:textId="77777777" w:rsidR="008C168A" w:rsidRDefault="008C168A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3B3C" w14:textId="77777777" w:rsidR="008C168A" w:rsidRDefault="008C168A" w:rsidP="000C45FF">
      <w:r>
        <w:separator/>
      </w:r>
    </w:p>
  </w:footnote>
  <w:footnote w:type="continuationSeparator" w:id="0">
    <w:p w14:paraId="5563C4BD" w14:textId="77777777" w:rsidR="008C168A" w:rsidRDefault="008C168A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C4AF6C"/>
    <w:lvl w:ilvl="0">
      <w:start w:val="1"/>
      <w:numFmt w:val="decimal"/>
      <w:pStyle w:val="Lijstnummeri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BBE1C0A"/>
    <w:lvl w:ilvl="0">
      <w:start w:val="1"/>
      <w:numFmt w:val="decimal"/>
      <w:pStyle w:val="Lijstnummeri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8EF7CC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1005E3A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D8269C"/>
    <w:lvl w:ilvl="0">
      <w:start w:val="1"/>
      <w:numFmt w:val="bullet"/>
      <w:pStyle w:val="Lijstopsomtek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901E06"/>
    <w:lvl w:ilvl="0">
      <w:start w:val="1"/>
      <w:numFmt w:val="bullet"/>
      <w:pStyle w:val="Lijstopsomtek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EC72BE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2EED10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DC4C62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AC4908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E11E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BA65C63"/>
    <w:multiLevelType w:val="multilevel"/>
    <w:tmpl w:val="04090023"/>
    <w:styleLink w:val="Artikelsectie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84D52C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43960960">
    <w:abstractNumId w:val="10"/>
  </w:num>
  <w:num w:numId="2" w16cid:durableId="486746038">
    <w:abstractNumId w:val="12"/>
  </w:num>
  <w:num w:numId="3" w16cid:durableId="1016736614">
    <w:abstractNumId w:val="8"/>
  </w:num>
  <w:num w:numId="4" w16cid:durableId="10765633">
    <w:abstractNumId w:val="3"/>
  </w:num>
  <w:num w:numId="5" w16cid:durableId="1297685643">
    <w:abstractNumId w:val="2"/>
  </w:num>
  <w:num w:numId="6" w16cid:durableId="1888955491">
    <w:abstractNumId w:val="1"/>
  </w:num>
  <w:num w:numId="7" w16cid:durableId="868839577">
    <w:abstractNumId w:val="0"/>
  </w:num>
  <w:num w:numId="8" w16cid:durableId="1594506099">
    <w:abstractNumId w:val="9"/>
  </w:num>
  <w:num w:numId="9" w16cid:durableId="1579707064">
    <w:abstractNumId w:val="7"/>
  </w:num>
  <w:num w:numId="10" w16cid:durableId="1680623526">
    <w:abstractNumId w:val="6"/>
  </w:num>
  <w:num w:numId="11" w16cid:durableId="2024235237">
    <w:abstractNumId w:val="5"/>
  </w:num>
  <w:num w:numId="12" w16cid:durableId="792015247">
    <w:abstractNumId w:val="4"/>
  </w:num>
  <w:num w:numId="13" w16cid:durableId="122271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0E"/>
    <w:rsid w:val="00036450"/>
    <w:rsid w:val="00047138"/>
    <w:rsid w:val="00084FE7"/>
    <w:rsid w:val="00094499"/>
    <w:rsid w:val="000C45FF"/>
    <w:rsid w:val="000E3FD1"/>
    <w:rsid w:val="00105F03"/>
    <w:rsid w:val="00112054"/>
    <w:rsid w:val="001424E5"/>
    <w:rsid w:val="001525E1"/>
    <w:rsid w:val="00180329"/>
    <w:rsid w:val="0019001F"/>
    <w:rsid w:val="001A74A5"/>
    <w:rsid w:val="001B2ABD"/>
    <w:rsid w:val="001D0844"/>
    <w:rsid w:val="001E0391"/>
    <w:rsid w:val="001E1759"/>
    <w:rsid w:val="001F1ECC"/>
    <w:rsid w:val="00212A28"/>
    <w:rsid w:val="002400EB"/>
    <w:rsid w:val="00256CF7"/>
    <w:rsid w:val="00281FD5"/>
    <w:rsid w:val="002B4639"/>
    <w:rsid w:val="002D3CA3"/>
    <w:rsid w:val="0030481B"/>
    <w:rsid w:val="003156FC"/>
    <w:rsid w:val="003254B5"/>
    <w:rsid w:val="00331C02"/>
    <w:rsid w:val="0037121F"/>
    <w:rsid w:val="003A6B7D"/>
    <w:rsid w:val="003B06CA"/>
    <w:rsid w:val="00406685"/>
    <w:rsid w:val="004071FC"/>
    <w:rsid w:val="004142CD"/>
    <w:rsid w:val="00445947"/>
    <w:rsid w:val="00461D7B"/>
    <w:rsid w:val="004813B3"/>
    <w:rsid w:val="00496591"/>
    <w:rsid w:val="004C63E4"/>
    <w:rsid w:val="004D3011"/>
    <w:rsid w:val="005262AC"/>
    <w:rsid w:val="00557BA1"/>
    <w:rsid w:val="00566165"/>
    <w:rsid w:val="005C0A2D"/>
    <w:rsid w:val="005C350E"/>
    <w:rsid w:val="005E39D5"/>
    <w:rsid w:val="00600670"/>
    <w:rsid w:val="00602C55"/>
    <w:rsid w:val="0062123A"/>
    <w:rsid w:val="00646E75"/>
    <w:rsid w:val="0065790E"/>
    <w:rsid w:val="006771D0"/>
    <w:rsid w:val="006F7FFB"/>
    <w:rsid w:val="0071247B"/>
    <w:rsid w:val="00715FCB"/>
    <w:rsid w:val="00743101"/>
    <w:rsid w:val="00755982"/>
    <w:rsid w:val="007775E1"/>
    <w:rsid w:val="007867A0"/>
    <w:rsid w:val="007927F5"/>
    <w:rsid w:val="00802CA0"/>
    <w:rsid w:val="0082483C"/>
    <w:rsid w:val="00844144"/>
    <w:rsid w:val="008817CB"/>
    <w:rsid w:val="008C168A"/>
    <w:rsid w:val="009260CD"/>
    <w:rsid w:val="00952C25"/>
    <w:rsid w:val="009F7123"/>
    <w:rsid w:val="00A15347"/>
    <w:rsid w:val="00A2118D"/>
    <w:rsid w:val="00A9475A"/>
    <w:rsid w:val="00AD76E2"/>
    <w:rsid w:val="00B20152"/>
    <w:rsid w:val="00B359E4"/>
    <w:rsid w:val="00B55527"/>
    <w:rsid w:val="00B57D98"/>
    <w:rsid w:val="00B70850"/>
    <w:rsid w:val="00B70A48"/>
    <w:rsid w:val="00B7247C"/>
    <w:rsid w:val="00B847E6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31AE7"/>
    <w:rsid w:val="00D422DE"/>
    <w:rsid w:val="00D5459D"/>
    <w:rsid w:val="00DA1F4D"/>
    <w:rsid w:val="00DA2E35"/>
    <w:rsid w:val="00DD172A"/>
    <w:rsid w:val="00E25A26"/>
    <w:rsid w:val="00E4381A"/>
    <w:rsid w:val="00E55D74"/>
    <w:rsid w:val="00F0446E"/>
    <w:rsid w:val="00F44654"/>
    <w:rsid w:val="00F60274"/>
    <w:rsid w:val="00F77FB9"/>
    <w:rsid w:val="00FB068F"/>
    <w:rsid w:val="00FD5556"/>
    <w:rsid w:val="00F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06443"/>
  <w14:defaultImageDpi w14:val="32767"/>
  <w15:chartTrackingRefBased/>
  <w15:docId w15:val="{735DD48C-3CBA-4938-830C-9A1091E8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5790E"/>
    <w:rPr>
      <w:rFonts w:ascii="Century Gothic" w:hAnsi="Century Gothic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7BA1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  <w:pPr>
      <w:numPr>
        <w:numId w:val="1"/>
      </w:numPr>
    </w:pPr>
  </w:style>
  <w:style w:type="numbering" w:styleId="1ai">
    <w:name w:val="Outline List 1"/>
    <w:basedOn w:val="Geenlijst"/>
    <w:uiPriority w:val="99"/>
    <w:semiHidden/>
    <w:unhideWhenUsed/>
    <w:rsid w:val="00557BA1"/>
    <w:pPr>
      <w:numPr>
        <w:numId w:val="2"/>
      </w:numPr>
    </w:pPr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numPr>
        <w:numId w:val="4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numPr>
        <w:numId w:val="5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numPr>
        <w:numId w:val="6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numPr>
        <w:numId w:val="7"/>
      </w:numPr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numPr>
        <w:numId w:val="8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numPr>
        <w:numId w:val="9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numPr>
        <w:numId w:val="10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numPr>
        <w:numId w:val="11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numPr>
        <w:numId w:val="12"/>
      </w:numPr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  <w:pPr>
      <w:numPr>
        <w:numId w:val="13"/>
      </w:numPr>
    </w:pPr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rFonts w:ascii="Century Gothic" w:hAnsi="Century Gothic"/>
      <w:sz w:val="18"/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oholter9@gmail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hol\AppData\Roaming\Microsoft\Templates\Blauwgrijs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415BD2F63B402C82F9AFE7E72168F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86E4497-814D-43B6-8285-E25B3640A2CC}"/>
      </w:docPartPr>
      <w:docPartBody>
        <w:p w:rsidR="009A7863" w:rsidRDefault="009A7863" w:rsidP="009A7863">
          <w:pPr>
            <w:pStyle w:val="96415BD2F63B402C82F9AFE7E72168F9"/>
          </w:pPr>
          <w:r w:rsidRPr="00212A28">
            <w:rPr>
              <w:lang w:bidi="nl-NL"/>
            </w:rPr>
            <w:t>Profiel</w:t>
          </w:r>
        </w:p>
      </w:docPartBody>
    </w:docPart>
    <w:docPart>
      <w:docPartPr>
        <w:name w:val="F4DBAB1CE1B6416CAB63FBDA6EB68C4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B0BDEA-726B-4297-A96F-5BF5B690381D}"/>
      </w:docPartPr>
      <w:docPartBody>
        <w:p w:rsidR="009A7863" w:rsidRDefault="009A7863" w:rsidP="009A7863">
          <w:pPr>
            <w:pStyle w:val="F4DBAB1CE1B6416CAB63FBDA6EB68C4B"/>
          </w:pPr>
          <w:r w:rsidRPr="00212A28">
            <w:rPr>
              <w:lang w:bidi="nl-NL"/>
            </w:rPr>
            <w:t>Contact</w:t>
          </w:r>
        </w:p>
      </w:docPartBody>
    </w:docPart>
    <w:docPart>
      <w:docPartPr>
        <w:name w:val="D70B8EF0B3D44B90BE806D445D29AD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AE6FB4-9702-4376-9573-F2A75AA43F93}"/>
      </w:docPartPr>
      <w:docPartBody>
        <w:p w:rsidR="009A7863" w:rsidRDefault="009A7863" w:rsidP="009A7863">
          <w:pPr>
            <w:pStyle w:val="D70B8EF0B3D44B90BE806D445D29ADA6"/>
          </w:pPr>
          <w:r w:rsidRPr="00212A28">
            <w:rPr>
              <w:lang w:bidi="nl-NL"/>
            </w:rPr>
            <w:t>TELEFOON:</w:t>
          </w:r>
        </w:p>
      </w:docPartBody>
    </w:docPart>
    <w:docPart>
      <w:docPartPr>
        <w:name w:val="1750FAEC802845D893D0FE0F0CBF96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7DC44E5-7367-4C49-9E78-A3D166E35F49}"/>
      </w:docPartPr>
      <w:docPartBody>
        <w:p w:rsidR="009A7863" w:rsidRDefault="009A7863" w:rsidP="009A7863">
          <w:pPr>
            <w:pStyle w:val="1750FAEC802845D893D0FE0F0CBF96D8"/>
          </w:pPr>
          <w:r w:rsidRPr="00212A28">
            <w:rPr>
              <w:lang w:bidi="nl-NL"/>
            </w:rPr>
            <w:t>E-MAIL:</w:t>
          </w:r>
        </w:p>
      </w:docPartBody>
    </w:docPart>
    <w:docPart>
      <w:docPartPr>
        <w:name w:val="B4EFCE95EE084225A2D75A440AFC44F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9F881FE-A624-44D4-8646-20DB7E28CC6D}"/>
      </w:docPartPr>
      <w:docPartBody>
        <w:p w:rsidR="009A7863" w:rsidRDefault="009A7863" w:rsidP="009A7863">
          <w:pPr>
            <w:pStyle w:val="B4EFCE95EE084225A2D75A440AFC44FC"/>
          </w:pPr>
          <w:r w:rsidRPr="00212A28">
            <w:rPr>
              <w:lang w:bidi="nl-NL"/>
            </w:rPr>
            <w:t>Hobbies</w:t>
          </w:r>
        </w:p>
      </w:docPartBody>
    </w:docPart>
    <w:docPart>
      <w:docPartPr>
        <w:name w:val="9A22F8B7A681481EA52190417DDF673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59F757-A4A0-4922-9C9B-C3D346EAF612}"/>
      </w:docPartPr>
      <w:docPartBody>
        <w:p w:rsidR="009A7863" w:rsidRDefault="009A7863" w:rsidP="009A7863">
          <w:pPr>
            <w:pStyle w:val="9A22F8B7A681481EA52190417DDF6736"/>
          </w:pPr>
          <w:r w:rsidRPr="00212A28">
            <w:rPr>
              <w:lang w:bidi="nl-NL"/>
            </w:rPr>
            <w:t>OPLEIDING</w:t>
          </w:r>
        </w:p>
      </w:docPartBody>
    </w:docPart>
    <w:docPart>
      <w:docPartPr>
        <w:name w:val="D41F992B389C4EE1BC6D6B0DE443761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478E75-C79D-4BEB-AE6E-A626FD49706E}"/>
      </w:docPartPr>
      <w:docPartBody>
        <w:p w:rsidR="009A7863" w:rsidRDefault="009A7863" w:rsidP="009A7863">
          <w:pPr>
            <w:pStyle w:val="D41F992B389C4EE1BC6D6B0DE4437615"/>
          </w:pPr>
          <w:r w:rsidRPr="00212A28">
            <w:rPr>
              <w:lang w:bidi="nl-NL"/>
            </w:rPr>
            <w:t>WERKERVARING</w:t>
          </w:r>
        </w:p>
      </w:docPartBody>
    </w:docPart>
    <w:docPart>
      <w:docPartPr>
        <w:name w:val="8CEBB57BD3B64DF58617888108B1E18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DAE30B7-26F1-457F-8497-163F27983469}"/>
      </w:docPartPr>
      <w:docPartBody>
        <w:p w:rsidR="009A7863" w:rsidRDefault="009A7863" w:rsidP="009A7863">
          <w:pPr>
            <w:pStyle w:val="8CEBB57BD3B64DF58617888108B1E18D"/>
          </w:pPr>
          <w:r w:rsidRPr="00212A28">
            <w:rPr>
              <w:rStyle w:val="Kop2Char"/>
              <w:lang w:bidi="nl-NL"/>
            </w:rPr>
            <w:t>VAARDIGHEDEN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F4"/>
    <w:rsid w:val="001D0844"/>
    <w:rsid w:val="002777F4"/>
    <w:rsid w:val="00950AF5"/>
    <w:rsid w:val="009A7863"/>
    <w:rsid w:val="00A9475A"/>
    <w:rsid w:val="00B55527"/>
    <w:rsid w:val="00FD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qFormat/>
    <w:rsid w:val="009A7863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96415BD2F63B402C82F9AFE7E72168F9">
    <w:name w:val="96415BD2F63B402C82F9AFE7E72168F9"/>
    <w:rsid w:val="009A7863"/>
  </w:style>
  <w:style w:type="paragraph" w:customStyle="1" w:styleId="F4DBAB1CE1B6416CAB63FBDA6EB68C4B">
    <w:name w:val="F4DBAB1CE1B6416CAB63FBDA6EB68C4B"/>
    <w:rsid w:val="009A7863"/>
  </w:style>
  <w:style w:type="paragraph" w:customStyle="1" w:styleId="D70B8EF0B3D44B90BE806D445D29ADA6">
    <w:name w:val="D70B8EF0B3D44B90BE806D445D29ADA6"/>
    <w:rsid w:val="009A7863"/>
  </w:style>
  <w:style w:type="paragraph" w:customStyle="1" w:styleId="1750FAEC802845D893D0FE0F0CBF96D8">
    <w:name w:val="1750FAEC802845D893D0FE0F0CBF96D8"/>
    <w:rsid w:val="009A7863"/>
  </w:style>
  <w:style w:type="paragraph" w:customStyle="1" w:styleId="B4EFCE95EE084225A2D75A440AFC44FC">
    <w:name w:val="B4EFCE95EE084225A2D75A440AFC44FC"/>
    <w:rsid w:val="009A7863"/>
  </w:style>
  <w:style w:type="paragraph" w:customStyle="1" w:styleId="9A22F8B7A681481EA52190417DDF6736">
    <w:name w:val="9A22F8B7A681481EA52190417DDF6736"/>
    <w:rsid w:val="009A7863"/>
  </w:style>
  <w:style w:type="character" w:styleId="Hyperlink">
    <w:name w:val="Hyperlink"/>
    <w:basedOn w:val="Standaardalinea-lettertype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D41F992B389C4EE1BC6D6B0DE4437615">
    <w:name w:val="D41F992B389C4EE1BC6D6B0DE4437615"/>
    <w:rsid w:val="009A7863"/>
  </w:style>
  <w:style w:type="paragraph" w:customStyle="1" w:styleId="8CEBB57BD3B64DF58617888108B1E18D">
    <w:name w:val="8CEBB57BD3B64DF58617888108B1E18D"/>
    <w:rsid w:val="009A7863"/>
  </w:style>
  <w:style w:type="character" w:customStyle="1" w:styleId="Kop2Char">
    <w:name w:val="Kop 2 Char"/>
    <w:basedOn w:val="Standaardalinea-lettertype"/>
    <w:link w:val="Kop2"/>
    <w:uiPriority w:val="9"/>
    <w:rsid w:val="009A7863"/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35BA2E4BB6344B577B7074767E239" ma:contentTypeVersion="9" ma:contentTypeDescription="Een nieuw document maken." ma:contentTypeScope="" ma:versionID="762fd743c1b6fdda3506b2f7bd7fb01e">
  <xsd:schema xmlns:xsd="http://www.w3.org/2001/XMLSchema" xmlns:xs="http://www.w3.org/2001/XMLSchema" xmlns:p="http://schemas.microsoft.com/office/2006/metadata/properties" xmlns:ns3="20e88234-fb2d-4735-a628-540300f11f33" xmlns:ns4="715d0ad3-18f4-4522-a72c-941df9ea2562" targetNamespace="http://schemas.microsoft.com/office/2006/metadata/properties" ma:root="true" ma:fieldsID="d3fff8a483857e956ead820eee239c7f" ns3:_="" ns4:_="">
    <xsd:import namespace="20e88234-fb2d-4735-a628-540300f11f33"/>
    <xsd:import namespace="715d0ad3-18f4-4522-a72c-941df9ea25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88234-fb2d-4735-a628-540300f11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d0ad3-18f4-4522-a72c-941df9ea256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e88234-fb2d-4735-a628-540300f11f33" xsi:nil="true"/>
  </documentManagement>
</p:properties>
</file>

<file path=customXml/itemProps1.xml><?xml version="1.0" encoding="utf-8"?>
<ds:datastoreItem xmlns:ds="http://schemas.openxmlformats.org/officeDocument/2006/customXml" ds:itemID="{500BA059-D611-4108-A915-683855FB6C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863CFD-B63B-4B9D-B134-BEBC11988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e88234-fb2d-4735-a628-540300f11f33"/>
    <ds:schemaRef ds:uri="715d0ad3-18f4-4522-a72c-941df9ea2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20e88234-fb2d-4735-a628-540300f11f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Blauwgrijs cv</Template>
  <TotalTime>12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Holter</dc:creator>
  <cp:keywords/>
  <dc:description/>
  <cp:lastModifiedBy>Bo Holter</cp:lastModifiedBy>
  <cp:revision>15</cp:revision>
  <dcterms:created xsi:type="dcterms:W3CDTF">2025-02-11T10:04:00Z</dcterms:created>
  <dcterms:modified xsi:type="dcterms:W3CDTF">2025-03-10T11:49:00Z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0x010100D5935BA2E4BB6344B577B7074767E239</vt:lpwstr>
  </property>
</Properties>
</file>